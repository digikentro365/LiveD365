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9F9AB" w14:textId="4895F920" w:rsidR="002463B7" w:rsidRDefault="008E47F8" w:rsidP="001648E7">
      <w:pPr>
        <w:jc w:val="right"/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752" behindDoc="1" locked="0" layoutInCell="1" allowOverlap="1" wp14:anchorId="4ABAD294" wp14:editId="52342A8B">
            <wp:simplePos x="0" y="0"/>
            <wp:positionH relativeFrom="page">
              <wp:align>right</wp:align>
            </wp:positionH>
            <wp:positionV relativeFrom="paragraph">
              <wp:posOffset>-915670</wp:posOffset>
            </wp:positionV>
            <wp:extent cx="7676515" cy="1086358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6515" cy="1086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EA8">
        <w:rPr>
          <w:noProof/>
          <w:lang w:eastAsia="en-IN"/>
        </w:rPr>
        <w:drawing>
          <wp:anchor distT="0" distB="0" distL="114300" distR="114300" simplePos="0" relativeHeight="251657728" behindDoc="1" locked="0" layoutInCell="1" allowOverlap="1" wp14:anchorId="4ABAD294" wp14:editId="3E5C248C">
            <wp:simplePos x="0" y="0"/>
            <wp:positionH relativeFrom="column">
              <wp:posOffset>-968012</wp:posOffset>
            </wp:positionH>
            <wp:positionV relativeFrom="paragraph">
              <wp:posOffset>-1057819</wp:posOffset>
            </wp:positionV>
            <wp:extent cx="7676707" cy="1086408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6707" cy="10864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C3E">
        <w:rPr>
          <w:noProof/>
          <w:lang w:eastAsia="en-IN"/>
        </w:rPr>
        <w:tab/>
      </w:r>
    </w:p>
    <w:p w14:paraId="4EA62BF6" w14:textId="520DC331" w:rsidR="002463B7" w:rsidRDefault="002463B7" w:rsidP="001648E7">
      <w:pPr>
        <w:jc w:val="right"/>
        <w:rPr>
          <w:noProof/>
          <w:lang w:eastAsia="en-IN"/>
        </w:rPr>
      </w:pPr>
    </w:p>
    <w:p w14:paraId="6364DFD1" w14:textId="1A5424A8" w:rsidR="002463B7" w:rsidRDefault="002463B7" w:rsidP="001648E7">
      <w:pPr>
        <w:jc w:val="right"/>
        <w:rPr>
          <w:noProof/>
          <w:lang w:eastAsia="en-IN"/>
        </w:rPr>
      </w:pPr>
    </w:p>
    <w:p w14:paraId="0F89E61E" w14:textId="6AF70636" w:rsidR="00CD75E5" w:rsidRPr="001648E7" w:rsidRDefault="00CD75E5" w:rsidP="001648E7">
      <w:pPr>
        <w:jc w:val="right"/>
        <w:rPr>
          <w:rFonts w:ascii="Telegraf" w:eastAsia="Times New Roman" w:hAnsi="Telegraf" w:cs="Open Sans"/>
          <w:lang w:eastAsia="en-GB"/>
        </w:rPr>
      </w:pPr>
      <w:r w:rsidRPr="00CD75E5">
        <w:rPr>
          <w:rFonts w:ascii="Telegraf" w:eastAsia="Times New Roman" w:hAnsi="Telegraf" w:cs="Open Sans"/>
          <w:color w:val="000000"/>
          <w:lang w:eastAsia="en-GB"/>
        </w:rPr>
        <w:t>Résumé</w:t>
      </w:r>
    </w:p>
    <w:p w14:paraId="384DD834" w14:textId="6E6CAAB4" w:rsidR="00CD75E5" w:rsidRDefault="001648E7">
      <w:r>
        <w:br/>
      </w:r>
    </w:p>
    <w:p w14:paraId="1D6C0B6C" w14:textId="63504285" w:rsidR="00CD75E5" w:rsidRDefault="00CD75E5"/>
    <w:p w14:paraId="54FF017B" w14:textId="5E72BA23" w:rsidR="00CD75E5" w:rsidRDefault="00CD75E5"/>
    <w:p w14:paraId="55E89DF4" w14:textId="77777777" w:rsidR="00CD75E5" w:rsidRDefault="00CD75E5"/>
    <w:p w14:paraId="5800846A" w14:textId="1237702A" w:rsidR="00CD75E5" w:rsidRDefault="00CD75E5"/>
    <w:p w14:paraId="2D5F82BD" w14:textId="77777777" w:rsidR="00CD75E5" w:rsidRDefault="00CD75E5"/>
    <w:p w14:paraId="442762D4" w14:textId="7618C2A3" w:rsidR="00CD75E5" w:rsidRDefault="00CD75E5"/>
    <w:p w14:paraId="36073482" w14:textId="3DBD38F6" w:rsidR="00CD75E5" w:rsidRDefault="001648E7">
      <w:r>
        <w:br/>
      </w:r>
    </w:p>
    <w:p w14:paraId="3CC4E6B2" w14:textId="4C876606" w:rsidR="00641EA8" w:rsidRDefault="00085C73" w:rsidP="7E663DC2">
      <w:pPr>
        <w:rPr>
          <w:rFonts w:ascii="Telegraf" w:eastAsia="Times New Roman" w:hAnsi="Telegraf" w:cs="Times New Roman"/>
          <w:color w:val="091A3F"/>
          <w:sz w:val="60"/>
          <w:szCs w:val="60"/>
          <w:lang w:eastAsia="en-GB"/>
        </w:rPr>
      </w:pPr>
      <w:r>
        <w:br/>
      </w:r>
      <w:r w:rsidR="6B998783" w:rsidRPr="7E663DC2">
        <w:rPr>
          <w:rFonts w:ascii="Telegraf" w:eastAsia="Times New Roman" w:hAnsi="Telegraf" w:cs="Times New Roman"/>
          <w:color w:val="091A3F"/>
          <w:sz w:val="60"/>
          <w:szCs w:val="60"/>
          <w:lang w:eastAsia="en-GB"/>
        </w:rPr>
        <w:t>#</w:t>
      </w:r>
      <w:r w:rsidR="6B998783">
        <w:t xml:space="preserve"> </w:t>
      </w:r>
      <w:r w:rsidR="003942C2">
        <w:rPr>
          <w:rFonts w:ascii="Telegraf" w:eastAsia="Times New Roman" w:hAnsi="Telegraf" w:cs="Times New Roman"/>
          <w:color w:val="091A3F"/>
          <w:sz w:val="60"/>
          <w:szCs w:val="60"/>
          <w:lang w:eastAsia="en-GB"/>
        </w:rPr>
        <w:t>R1-</w:t>
      </w:r>
      <w:r w:rsidR="006E3827">
        <w:rPr>
          <w:rFonts w:ascii="Telegraf" w:eastAsia="Times New Roman" w:hAnsi="Telegraf" w:cs="Times New Roman"/>
          <w:color w:val="091A3F"/>
          <w:sz w:val="60"/>
          <w:szCs w:val="60"/>
          <w:lang w:eastAsia="en-GB"/>
        </w:rPr>
        <w:t>001285</w:t>
      </w:r>
      <w:r w:rsidR="00641EA8">
        <w:rPr>
          <w:rFonts w:ascii="Telegraf" w:eastAsia="Times New Roman" w:hAnsi="Telegraf" w:cs="Times New Roman"/>
          <w:color w:val="091A3F"/>
          <w:sz w:val="60"/>
          <w:szCs w:val="60"/>
          <w:lang w:eastAsia="en-GB"/>
        </w:rPr>
        <w:br/>
      </w:r>
      <w:r w:rsidR="006E3827">
        <w:rPr>
          <w:rFonts w:ascii="Telegraf" w:eastAsia="Times New Roman" w:hAnsi="Telegraf" w:cs="Times New Roman"/>
          <w:color w:val="091A3F"/>
          <w:sz w:val="60"/>
          <w:szCs w:val="60"/>
          <w:lang w:eastAsia="en-GB"/>
        </w:rPr>
        <w:t>D</w:t>
      </w:r>
      <w:r w:rsidR="006847BE">
        <w:rPr>
          <w:rFonts w:ascii="Telegraf" w:eastAsia="Times New Roman" w:hAnsi="Telegraf" w:cs="Times New Roman"/>
          <w:color w:val="091A3F"/>
          <w:sz w:val="60"/>
          <w:szCs w:val="60"/>
          <w:lang w:eastAsia="en-GB"/>
        </w:rPr>
        <w:t>ot Net Developer</w:t>
      </w:r>
    </w:p>
    <w:p w14:paraId="2BB4C341" w14:textId="11ED81E1" w:rsidR="005F7C0C" w:rsidRDefault="0437279B">
      <w:pPr>
        <w:rPr>
          <w:rFonts w:ascii="Telegraf" w:hAnsi="Telegraf"/>
          <w:color w:val="767171" w:themeColor="background2" w:themeShade="80"/>
          <w:sz w:val="36"/>
          <w:szCs w:val="36"/>
        </w:rPr>
      </w:pPr>
      <w:r w:rsidRPr="7E663DC2">
        <w:rPr>
          <w:rFonts w:ascii="Telegraf" w:hAnsi="Telegraf"/>
          <w:color w:val="767171" w:themeColor="background2" w:themeShade="80"/>
          <w:sz w:val="36"/>
          <w:szCs w:val="36"/>
        </w:rPr>
        <w:t xml:space="preserve">Experience </w:t>
      </w:r>
      <w:r w:rsidR="006847BE">
        <w:rPr>
          <w:rFonts w:ascii="Telegraf" w:hAnsi="Telegraf"/>
          <w:color w:val="767171" w:themeColor="background2" w:themeShade="80"/>
          <w:sz w:val="36"/>
          <w:szCs w:val="36"/>
        </w:rPr>
        <w:t>5</w:t>
      </w:r>
      <w:r w:rsidR="51F8BA9D" w:rsidRPr="7E663DC2">
        <w:rPr>
          <w:rFonts w:ascii="Telegraf" w:hAnsi="Telegraf"/>
          <w:color w:val="767171" w:themeColor="background2" w:themeShade="80"/>
          <w:sz w:val="36"/>
          <w:szCs w:val="36"/>
        </w:rPr>
        <w:t>+ Years</w:t>
      </w:r>
    </w:p>
    <w:p w14:paraId="260FD92F" w14:textId="1D41131F" w:rsidR="00757482" w:rsidRDefault="00757482">
      <w:pPr>
        <w:rPr>
          <w:rFonts w:ascii="Telegraf" w:hAnsi="Telegraf"/>
          <w:color w:val="767171" w:themeColor="background2" w:themeShade="80"/>
          <w:sz w:val="36"/>
          <w:szCs w:val="36"/>
        </w:rPr>
      </w:pPr>
    </w:p>
    <w:p w14:paraId="1E720D93" w14:textId="77777777" w:rsidR="005F7C0C" w:rsidRDefault="005F7C0C">
      <w:pPr>
        <w:rPr>
          <w:rFonts w:ascii="Telegraf" w:hAnsi="Telegraf"/>
          <w:color w:val="767171" w:themeColor="background2" w:themeShade="80"/>
          <w:sz w:val="36"/>
          <w:szCs w:val="36"/>
        </w:rPr>
      </w:pPr>
    </w:p>
    <w:p w14:paraId="373BFE69" w14:textId="7CF4D177" w:rsidR="005F7C0C" w:rsidRDefault="005F7C0C">
      <w:pPr>
        <w:rPr>
          <w:rFonts w:ascii="Telegraf" w:hAnsi="Telegraf"/>
          <w:color w:val="767171" w:themeColor="background2" w:themeShade="80"/>
          <w:sz w:val="36"/>
          <w:szCs w:val="36"/>
        </w:rPr>
      </w:pPr>
    </w:p>
    <w:p w14:paraId="5714C5BB" w14:textId="77777777" w:rsidR="005F7C0C" w:rsidRPr="00135BEF" w:rsidRDefault="005F7C0C">
      <w:pPr>
        <w:rPr>
          <w:rFonts w:ascii="Telegraf" w:hAnsi="Telegraf"/>
          <w:color w:val="767171" w:themeColor="background2" w:themeShade="80"/>
          <w:sz w:val="36"/>
          <w:szCs w:val="36"/>
        </w:rPr>
      </w:pPr>
    </w:p>
    <w:p w14:paraId="34890B17" w14:textId="77777777" w:rsidR="00CD75E5" w:rsidRDefault="00CD75E5"/>
    <w:p w14:paraId="087B432E" w14:textId="77777777" w:rsidR="00CD75E5" w:rsidRDefault="00CD75E5">
      <w:r>
        <w:br/>
      </w:r>
    </w:p>
    <w:p w14:paraId="7BCCFCAC" w14:textId="77777777" w:rsidR="00CD75E5" w:rsidRDefault="00CD75E5"/>
    <w:p w14:paraId="02063ED6" w14:textId="77777777" w:rsidR="00CD75E5" w:rsidRDefault="00CD75E5"/>
    <w:p w14:paraId="44A53E08" w14:textId="77777777" w:rsidR="00CD75E5" w:rsidRDefault="00CD75E5"/>
    <w:p w14:paraId="12498BC8" w14:textId="77777777" w:rsidR="00CD75E5" w:rsidRDefault="00CD75E5"/>
    <w:p w14:paraId="2A843E17" w14:textId="77777777" w:rsidR="00CD75E5" w:rsidRDefault="00CD75E5">
      <w:r>
        <w:br/>
      </w:r>
    </w:p>
    <w:p w14:paraId="2E4EC84E" w14:textId="75EF7720" w:rsidR="00C175AC" w:rsidRDefault="00C175AC"/>
    <w:p w14:paraId="1F672AE9" w14:textId="6E1F4C0B" w:rsidR="00C175AC" w:rsidRDefault="00C175AC"/>
    <w:p w14:paraId="53E5E690" w14:textId="377B204C" w:rsidR="00CD75E5" w:rsidRDefault="001648E7">
      <w:r>
        <w:br/>
      </w:r>
    </w:p>
    <w:p w14:paraId="35CB0BD0" w14:textId="549D1229" w:rsidR="00CD75E5" w:rsidRDefault="00CD75E5"/>
    <w:p w14:paraId="3390E254" w14:textId="77777777" w:rsidR="00641EA8" w:rsidRDefault="00641EA8">
      <w:pPr>
        <w:rPr>
          <w:noProof/>
          <w:lang w:eastAsia="en-IN"/>
        </w:rPr>
      </w:pPr>
    </w:p>
    <w:p w14:paraId="4990FACF" w14:textId="7838BBFD" w:rsidR="00CD75E5" w:rsidRDefault="002463B7">
      <w:r>
        <w:rPr>
          <w:noProof/>
          <w:lang w:eastAsia="en-IN"/>
        </w:rPr>
        <w:drawing>
          <wp:anchor distT="0" distB="0" distL="114300" distR="114300" simplePos="0" relativeHeight="251656704" behindDoc="0" locked="0" layoutInCell="1" allowOverlap="1" wp14:anchorId="7138FDA2" wp14:editId="6FF2D5AA">
            <wp:simplePos x="0" y="0"/>
            <wp:positionH relativeFrom="column">
              <wp:posOffset>-594360</wp:posOffset>
            </wp:positionH>
            <wp:positionV relativeFrom="paragraph">
              <wp:posOffset>194945</wp:posOffset>
            </wp:positionV>
            <wp:extent cx="3041015" cy="12160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2C5A4" w14:textId="7CF5FEA4" w:rsidR="00CD75E5" w:rsidRDefault="00CD75E5"/>
    <w:p w14:paraId="04E7DE08" w14:textId="343457A9" w:rsidR="003942C2" w:rsidRDefault="003942C2">
      <w:pPr>
        <w:rPr>
          <w:noProof/>
          <w:lang w:eastAsia="en-IN"/>
        </w:rPr>
      </w:pPr>
    </w:p>
    <w:p w14:paraId="2BAC6CDA" w14:textId="17224FA3" w:rsidR="003942C2" w:rsidRDefault="003942C2">
      <w:pPr>
        <w:rPr>
          <w:noProof/>
          <w:lang w:eastAsia="en-IN"/>
        </w:rPr>
      </w:pPr>
    </w:p>
    <w:p w14:paraId="62AF5344" w14:textId="00077B68" w:rsidR="003942C2" w:rsidRDefault="003942C2">
      <w:pPr>
        <w:rPr>
          <w:noProof/>
          <w:lang w:eastAsia="en-IN"/>
        </w:rPr>
      </w:pPr>
    </w:p>
    <w:p w14:paraId="4C475F5F" w14:textId="77777777" w:rsidR="002463B7" w:rsidRDefault="002463B7" w:rsidP="16A98CFB"/>
    <w:p w14:paraId="1ECE2A9A" w14:textId="2E011684" w:rsidR="006847BE" w:rsidRPr="006847BE" w:rsidRDefault="006847BE" w:rsidP="006847BE">
      <w:pPr>
        <w:pStyle w:val="Heading1"/>
        <w:spacing w:before="1"/>
      </w:pPr>
      <w:r>
        <w:lastRenderedPageBreak/>
        <w:t>Professional Summary</w:t>
      </w:r>
    </w:p>
    <w:p w14:paraId="05ABF630" w14:textId="77777777" w:rsidR="006847BE" w:rsidRDefault="006847BE" w:rsidP="006847BE">
      <w:pPr>
        <w:pStyle w:val="Heading1"/>
        <w:spacing w:before="1"/>
        <w:rPr>
          <w:b w:val="0"/>
        </w:rPr>
      </w:pPr>
    </w:p>
    <w:p w14:paraId="3128DD27" w14:textId="3BAA8275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Highly skilled and results-driven .NET Developer with 5+ years of experience in designing, developing, </w:t>
      </w:r>
      <w:r w:rsidRPr="006847BE">
        <w:rPr>
          <w:b w:val="0"/>
        </w:rPr>
        <w:t>Years of backend development experience</w:t>
      </w:r>
      <w:r>
        <w:rPr>
          <w:b w:val="0"/>
        </w:rPr>
        <w:t xml:space="preserve">, </w:t>
      </w:r>
      <w:r w:rsidRPr="006847BE">
        <w:rPr>
          <w:b w:val="0"/>
        </w:rPr>
        <w:t xml:space="preserve">and maintaining web applications. Expertise in C#, .Net Core, Web API, C#, JavaScript, Angular, </w:t>
      </w:r>
      <w:proofErr w:type="spellStart"/>
      <w:r w:rsidRPr="006847BE">
        <w:rPr>
          <w:b w:val="0"/>
        </w:rPr>
        <w:t>ReactJS</w:t>
      </w:r>
      <w:proofErr w:type="spellEnd"/>
      <w:r w:rsidRPr="006847BE">
        <w:rPr>
          <w:b w:val="0"/>
        </w:rPr>
        <w:t xml:space="preserve">, </w:t>
      </w:r>
      <w:r w:rsidRPr="006847BE">
        <w:rPr>
          <w:b w:val="0"/>
        </w:rPr>
        <w:t>Core technical competencies (.NET, Azure)</w:t>
      </w:r>
      <w:r>
        <w:rPr>
          <w:b w:val="0"/>
        </w:rPr>
        <w:t xml:space="preserve">, </w:t>
      </w:r>
      <w:r w:rsidRPr="006847BE">
        <w:rPr>
          <w:b w:val="0"/>
        </w:rPr>
        <w:t>Architectural expertise</w:t>
      </w:r>
      <w:r>
        <w:rPr>
          <w:b w:val="0"/>
        </w:rPr>
        <w:t xml:space="preserve"> </w:t>
      </w:r>
      <w:r w:rsidRPr="006847BE">
        <w:rPr>
          <w:b w:val="0"/>
        </w:rPr>
        <w:t xml:space="preserve">Entity Framework, </w:t>
      </w:r>
      <w:proofErr w:type="spellStart"/>
      <w:r w:rsidRPr="006847BE">
        <w:rPr>
          <w:b w:val="0"/>
        </w:rPr>
        <w:t>Linq</w:t>
      </w:r>
      <w:proofErr w:type="spellEnd"/>
      <w:r w:rsidRPr="006847BE">
        <w:rPr>
          <w:b w:val="0"/>
        </w:rPr>
        <w:t>, HTML, Azure DevOps, Microservices, Azure Fu</w:t>
      </w:r>
      <w:r>
        <w:rPr>
          <w:b w:val="0"/>
        </w:rPr>
        <w:t xml:space="preserve">nctions, and SQL Server, with a </w:t>
      </w:r>
      <w:r w:rsidRPr="006847BE">
        <w:rPr>
          <w:b w:val="0"/>
        </w:rPr>
        <w:t xml:space="preserve">proven track record of delivering robust solutions for business needs. Strong problem-solving skills and a </w:t>
      </w:r>
    </w:p>
    <w:p w14:paraId="5CEFDF81" w14:textId="28F8352A" w:rsidR="006847BE" w:rsidRDefault="006847BE" w:rsidP="006847BE">
      <w:pPr>
        <w:pStyle w:val="Heading1"/>
        <w:spacing w:before="1"/>
        <w:rPr>
          <w:b w:val="0"/>
        </w:rPr>
      </w:pPr>
      <w:proofErr w:type="gramStart"/>
      <w:r w:rsidRPr="006847BE">
        <w:rPr>
          <w:b w:val="0"/>
        </w:rPr>
        <w:t>deep</w:t>
      </w:r>
      <w:proofErr w:type="gramEnd"/>
      <w:r w:rsidRPr="006847BE">
        <w:rPr>
          <w:b w:val="0"/>
        </w:rPr>
        <w:t xml:space="preserve"> understanding of full-stack development processes. Commi</w:t>
      </w:r>
      <w:r>
        <w:rPr>
          <w:b w:val="0"/>
        </w:rPr>
        <w:t xml:space="preserve">tted to continuous learning and </w:t>
      </w:r>
      <w:r w:rsidRPr="006847BE">
        <w:rPr>
          <w:b w:val="0"/>
        </w:rPr>
        <w:t xml:space="preserve">development to stay ahead of emerging technologies. </w:t>
      </w:r>
    </w:p>
    <w:p w14:paraId="721FF850" w14:textId="77777777" w:rsidR="006847BE" w:rsidRPr="006847BE" w:rsidRDefault="006847BE" w:rsidP="006847BE">
      <w:pPr>
        <w:pStyle w:val="Heading1"/>
        <w:spacing w:before="1"/>
      </w:pPr>
    </w:p>
    <w:p w14:paraId="795E32C0" w14:textId="4F8616C3" w:rsidR="006847BE" w:rsidRDefault="006847BE" w:rsidP="006847BE">
      <w:pPr>
        <w:pStyle w:val="Heading1"/>
        <w:spacing w:before="1"/>
      </w:pPr>
      <w:r w:rsidRPr="006847BE">
        <w:t xml:space="preserve">TECHNICAL SKILLS: </w:t>
      </w:r>
    </w:p>
    <w:p w14:paraId="662420DD" w14:textId="77777777" w:rsidR="006847BE" w:rsidRPr="006847BE" w:rsidRDefault="006847BE" w:rsidP="006847BE">
      <w:pPr>
        <w:pStyle w:val="Heading1"/>
        <w:spacing w:before="1"/>
      </w:pPr>
    </w:p>
    <w:p w14:paraId="2DCDD641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Languages: C#, HTML5, CSS3, JavaScript, SQL, </w:t>
      </w:r>
      <w:proofErr w:type="spellStart"/>
      <w:r w:rsidRPr="006847BE">
        <w:rPr>
          <w:b w:val="0"/>
        </w:rPr>
        <w:t>TypeScript</w:t>
      </w:r>
      <w:proofErr w:type="spellEnd"/>
      <w:r w:rsidRPr="006847BE">
        <w:rPr>
          <w:b w:val="0"/>
        </w:rPr>
        <w:t xml:space="preserve"> </w:t>
      </w:r>
    </w:p>
    <w:p w14:paraId="4CA141AC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Frameworks &amp; Technologies: .NET Framework, .NET Core, Web API, Entity Framework, LINQ, </w:t>
      </w:r>
    </w:p>
    <w:p w14:paraId="616136F4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Microservices. </w:t>
      </w:r>
    </w:p>
    <w:p w14:paraId="698615D1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Web Development: Angular, React, jQuery, Bootstrap, CSS3 </w:t>
      </w:r>
    </w:p>
    <w:p w14:paraId="57FFD156" w14:textId="15D226A9" w:rsid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Databases: SQL Server. </w:t>
      </w:r>
    </w:p>
    <w:p w14:paraId="3A21DB8A" w14:textId="5A71199B" w:rsidR="003047C8" w:rsidRPr="006847BE" w:rsidRDefault="003047C8" w:rsidP="003047C8">
      <w:pPr>
        <w:pStyle w:val="Heading1"/>
        <w:numPr>
          <w:ilvl w:val="0"/>
          <w:numId w:val="25"/>
        </w:numPr>
        <w:spacing w:before="1"/>
        <w:rPr>
          <w:b w:val="0"/>
        </w:rPr>
      </w:pPr>
      <w:r>
        <w:rPr>
          <w:b w:val="0"/>
        </w:rPr>
        <w:t>No SQL</w:t>
      </w:r>
    </w:p>
    <w:p w14:paraId="0C0EA4FD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Version Control &amp; Tools: Git, GitHub, Visual Studio, Azure DevOps. </w:t>
      </w:r>
    </w:p>
    <w:p w14:paraId="28DC4219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Cloud Platforms: Microsoft Azure. </w:t>
      </w:r>
    </w:p>
    <w:p w14:paraId="24E077CD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Testing &amp; </w:t>
      </w:r>
      <w:proofErr w:type="gramStart"/>
      <w:r w:rsidRPr="006847BE">
        <w:rPr>
          <w:b w:val="0"/>
        </w:rPr>
        <w:t>Debugging:</w:t>
      </w:r>
      <w:proofErr w:type="gramEnd"/>
      <w:r w:rsidRPr="006847BE">
        <w:rPr>
          <w:b w:val="0"/>
        </w:rPr>
        <w:t xml:space="preserve"> Postman, Fiddler. </w:t>
      </w:r>
    </w:p>
    <w:p w14:paraId="5260A839" w14:textId="6D9C8D09" w:rsid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Operating Systems: Windows. </w:t>
      </w:r>
    </w:p>
    <w:p w14:paraId="4DF53053" w14:textId="0DD1CA3C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>Core Technologies: .NET Core, Azure Services (Service Bus, Durable Azure Functions, APIM, Azure Data Factory)</w:t>
      </w:r>
    </w:p>
    <w:p w14:paraId="3C22CE5B" w14:textId="598D45B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>Architecture: Microservices, Event-Driven Architecture (EDA)</w:t>
      </w:r>
    </w:p>
    <w:p w14:paraId="7A5B98DB" w14:textId="4CD1342A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>Database: Azure Cosmos DB (highlight partitioning/query optimization if applicable)</w:t>
      </w:r>
    </w:p>
    <w:p w14:paraId="29DB74A7" w14:textId="62645F3C" w:rsid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>DevOps: CI/CD Pipelines (Azure DevOps), Infrastructure as Code (</w:t>
      </w:r>
      <w:proofErr w:type="spellStart"/>
      <w:r w:rsidRPr="006847BE">
        <w:rPr>
          <w:b w:val="0"/>
        </w:rPr>
        <w:t>IaC</w:t>
      </w:r>
      <w:proofErr w:type="spellEnd"/>
      <w:r w:rsidRPr="006847BE">
        <w:rPr>
          <w:b w:val="0"/>
        </w:rPr>
        <w:t>)/Bicep</w:t>
      </w:r>
    </w:p>
    <w:p w14:paraId="3FA675D6" w14:textId="77777777" w:rsidR="006847BE" w:rsidRDefault="006847BE" w:rsidP="006847BE">
      <w:pPr>
        <w:pStyle w:val="Heading1"/>
        <w:spacing w:before="1"/>
        <w:rPr>
          <w:b w:val="0"/>
        </w:rPr>
      </w:pPr>
    </w:p>
    <w:p w14:paraId="0BB173E1" w14:textId="77777777" w:rsidR="006847BE" w:rsidRPr="006847BE" w:rsidRDefault="006847BE" w:rsidP="006847BE">
      <w:pPr>
        <w:pStyle w:val="Heading1"/>
        <w:spacing w:before="1"/>
        <w:rPr>
          <w:b w:val="0"/>
        </w:rPr>
      </w:pPr>
    </w:p>
    <w:p w14:paraId="612267C0" w14:textId="31B72ACC" w:rsidR="006847BE" w:rsidRDefault="006847BE" w:rsidP="006847BE">
      <w:pPr>
        <w:pStyle w:val="Heading1"/>
        <w:spacing w:before="1"/>
      </w:pPr>
      <w:r w:rsidRPr="006847BE">
        <w:t xml:space="preserve">EXPERIENCE: </w:t>
      </w:r>
    </w:p>
    <w:p w14:paraId="5AF1A674" w14:textId="77777777" w:rsidR="006847BE" w:rsidRPr="006847BE" w:rsidRDefault="006847BE" w:rsidP="006847BE">
      <w:pPr>
        <w:pStyle w:val="Heading1"/>
        <w:spacing w:before="1"/>
      </w:pPr>
    </w:p>
    <w:p w14:paraId="1EB00B05" w14:textId="77777777" w:rsidR="003047C8" w:rsidRPr="003047C8" w:rsidRDefault="003047C8" w:rsidP="006847BE">
      <w:pPr>
        <w:pStyle w:val="Heading1"/>
        <w:spacing w:before="1"/>
      </w:pPr>
      <w:r w:rsidRPr="003047C8">
        <w:t>Project 1</w:t>
      </w:r>
    </w:p>
    <w:p w14:paraId="7FF310CE" w14:textId="5281A7CE" w:rsidR="006847BE" w:rsidRPr="006847BE" w:rsidRDefault="003047C8" w:rsidP="006847BE">
      <w:pPr>
        <w:pStyle w:val="Heading1"/>
        <w:spacing w:before="1"/>
        <w:rPr>
          <w:b w:val="0"/>
        </w:rPr>
      </w:pPr>
      <w:r w:rsidRPr="003047C8">
        <w:t xml:space="preserve">Duration: </w:t>
      </w:r>
      <w:r w:rsidR="006847BE" w:rsidRPr="006847BE">
        <w:rPr>
          <w:b w:val="0"/>
        </w:rPr>
        <w:t xml:space="preserve">(June 2024 – Present) </w:t>
      </w:r>
    </w:p>
    <w:p w14:paraId="2AD8A9CB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3047C8">
        <w:t>Project Description:</w:t>
      </w:r>
      <w:r w:rsidRPr="006847BE">
        <w:rPr>
          <w:b w:val="0"/>
        </w:rPr>
        <w:t xml:space="preserve"> (Staffing Request- Microsoft) </w:t>
      </w:r>
    </w:p>
    <w:p w14:paraId="2DF61EF9" w14:textId="129D5C6F" w:rsid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>GRM (Global resource Management) as a system enables to request</w:t>
      </w:r>
      <w:r w:rsidR="003047C8">
        <w:rPr>
          <w:b w:val="0"/>
        </w:rPr>
        <w:t xml:space="preserve"> &amp; staff of a resource based on </w:t>
      </w:r>
      <w:r w:rsidRPr="006847BE">
        <w:rPr>
          <w:b w:val="0"/>
        </w:rPr>
        <w:t xml:space="preserve">availability. Based on this, GRM as a system has three major parts i.e., </w:t>
      </w:r>
      <w:r w:rsidR="003047C8" w:rsidRPr="003047C8">
        <w:rPr>
          <w:b w:val="0"/>
        </w:rPr>
        <w:t>Improved API response time by 30%</w:t>
      </w:r>
      <w:r w:rsidRPr="006847BE">
        <w:rPr>
          <w:b w:val="0"/>
        </w:rPr>
        <w:t>Crea</w:t>
      </w:r>
      <w:r w:rsidR="003047C8">
        <w:rPr>
          <w:b w:val="0"/>
        </w:rPr>
        <w:t xml:space="preserve">tion of a request, Staffing the </w:t>
      </w:r>
      <w:r w:rsidRPr="006847BE">
        <w:rPr>
          <w:b w:val="0"/>
        </w:rPr>
        <w:t xml:space="preserve">request, and Resource Availability. </w:t>
      </w:r>
      <w:proofErr w:type="gramStart"/>
      <w:r w:rsidRPr="006847BE">
        <w:rPr>
          <w:b w:val="0"/>
        </w:rPr>
        <w:t>Request creation is owned by the</w:t>
      </w:r>
      <w:r w:rsidR="003047C8">
        <w:rPr>
          <w:b w:val="0"/>
        </w:rPr>
        <w:t xml:space="preserve"> Staffing request team</w:t>
      </w:r>
      <w:proofErr w:type="gramEnd"/>
      <w:r w:rsidR="003047C8">
        <w:rPr>
          <w:b w:val="0"/>
        </w:rPr>
        <w:t xml:space="preserve">, whereas </w:t>
      </w:r>
      <w:r w:rsidRPr="006847BE">
        <w:rPr>
          <w:b w:val="0"/>
        </w:rPr>
        <w:t>Staffing a resource on the request created is owned by the Resource Staffing team.</w:t>
      </w:r>
    </w:p>
    <w:p w14:paraId="1E29E156" w14:textId="3EC51D51" w:rsidR="006847BE" w:rsidRPr="006847BE" w:rsidRDefault="006847BE" w:rsidP="003047C8">
      <w:pPr>
        <w:pStyle w:val="Heading1"/>
        <w:spacing w:before="1"/>
      </w:pPr>
      <w:r w:rsidRPr="006847BE">
        <w:t xml:space="preserve">Technologies Used: </w:t>
      </w:r>
    </w:p>
    <w:p w14:paraId="20A7EB22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C#, Dot Net 6, Entity Framework, LINQ, Microservices, Azure Functions, Azure DevOps, Angular, React JS, </w:t>
      </w:r>
    </w:p>
    <w:p w14:paraId="3849506E" w14:textId="19E2FC04" w:rsidR="006847BE" w:rsidRP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SQL Server, HTML5 and CSS. </w:t>
      </w:r>
    </w:p>
    <w:p w14:paraId="0843BFDC" w14:textId="77777777" w:rsidR="006847BE" w:rsidRPr="006847BE" w:rsidRDefault="006847BE" w:rsidP="006847BE">
      <w:pPr>
        <w:pStyle w:val="Heading1"/>
        <w:spacing w:before="1"/>
      </w:pPr>
      <w:r w:rsidRPr="006847BE">
        <w:t xml:space="preserve">Role and Responsibility: </w:t>
      </w:r>
    </w:p>
    <w:p w14:paraId="2A241C56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Developed, and maintained dynamic web applications using Dot Net 6, Web API, and C# with Angular and </w:t>
      </w:r>
    </w:p>
    <w:p w14:paraId="465FD8AC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React JS. </w:t>
      </w:r>
    </w:p>
    <w:p w14:paraId="6608189F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Worked with Agile methodologies and participated in daily standups, sprint planning, and </w:t>
      </w:r>
      <w:r w:rsidRPr="006847BE">
        <w:rPr>
          <w:b w:val="0"/>
        </w:rPr>
        <w:lastRenderedPageBreak/>
        <w:t xml:space="preserve">retrospectives. </w:t>
      </w:r>
    </w:p>
    <w:p w14:paraId="5FA5794E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Supported application deployment using CI/CD tools like Azure DevOps. </w:t>
      </w:r>
    </w:p>
    <w:p w14:paraId="5756C8AE" w14:textId="77777777" w:rsidR="003047C8" w:rsidRDefault="003047C8" w:rsidP="006847BE">
      <w:pPr>
        <w:pStyle w:val="Heading1"/>
        <w:spacing w:before="1"/>
        <w:rPr>
          <w:b w:val="0"/>
        </w:rPr>
      </w:pPr>
    </w:p>
    <w:p w14:paraId="3FDCBBE5" w14:textId="77777777" w:rsidR="003047C8" w:rsidRDefault="003047C8" w:rsidP="006847BE">
      <w:pPr>
        <w:pStyle w:val="Heading1"/>
        <w:spacing w:before="1"/>
        <w:rPr>
          <w:b w:val="0"/>
        </w:rPr>
      </w:pPr>
      <w:r>
        <w:rPr>
          <w:b w:val="0"/>
        </w:rPr>
        <w:t xml:space="preserve">Project 2 </w:t>
      </w:r>
    </w:p>
    <w:p w14:paraId="6A2B949A" w14:textId="5872A688" w:rsidR="006847BE" w:rsidRPr="006847BE" w:rsidRDefault="003047C8" w:rsidP="006847BE">
      <w:pPr>
        <w:pStyle w:val="Heading1"/>
        <w:spacing w:before="1"/>
        <w:rPr>
          <w:b w:val="0"/>
        </w:rPr>
      </w:pPr>
      <w:r>
        <w:rPr>
          <w:b w:val="0"/>
        </w:rPr>
        <w:t>Duration:</w:t>
      </w:r>
      <w:r w:rsidR="006847BE" w:rsidRPr="006847BE">
        <w:rPr>
          <w:b w:val="0"/>
        </w:rPr>
        <w:t xml:space="preserve"> (Jan 2023 – Jan 2024) </w:t>
      </w:r>
    </w:p>
    <w:p w14:paraId="24F0CE09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Project Description: (GTM) </w:t>
      </w:r>
    </w:p>
    <w:p w14:paraId="5178B67D" w14:textId="6D28D343" w:rsid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ONESOURCE Global </w:t>
      </w:r>
      <w:proofErr w:type="gramStart"/>
      <w:r w:rsidRPr="006847BE">
        <w:rPr>
          <w:b w:val="0"/>
        </w:rPr>
        <w:t>Trade(</w:t>
      </w:r>
      <w:proofErr w:type="gramEnd"/>
      <w:r w:rsidRPr="006847BE">
        <w:rPr>
          <w:b w:val="0"/>
        </w:rPr>
        <w:t>GTM) suits help trade professionals ensure worldwide trade compliance, plan</w:t>
      </w:r>
      <w:r w:rsidR="003047C8">
        <w:rPr>
          <w:b w:val="0"/>
        </w:rPr>
        <w:t xml:space="preserve"> </w:t>
      </w:r>
      <w:r w:rsidRPr="006847BE">
        <w:rPr>
          <w:b w:val="0"/>
        </w:rPr>
        <w:t>and automate global trade operations, and manage programs that reduce the cost of goods sold.</w:t>
      </w:r>
      <w:r w:rsidR="003047C8">
        <w:rPr>
          <w:b w:val="0"/>
        </w:rPr>
        <w:t xml:space="preserve"> Company</w:t>
      </w:r>
      <w:r w:rsidRPr="006847BE">
        <w:rPr>
          <w:b w:val="0"/>
        </w:rPr>
        <w:t xml:space="preserve"> provides comprehensive regulatory content, strengthens the supply chain ecosystem,</w:t>
      </w:r>
      <w:r w:rsidR="003047C8">
        <w:rPr>
          <w:b w:val="0"/>
        </w:rPr>
        <w:t xml:space="preserve"> </w:t>
      </w:r>
      <w:r w:rsidRPr="006847BE">
        <w:rPr>
          <w:b w:val="0"/>
        </w:rPr>
        <w:t xml:space="preserve">and improves visibility to mitigate supply chain risk. </w:t>
      </w:r>
    </w:p>
    <w:p w14:paraId="50F6C6D1" w14:textId="6F9F687F" w:rsidR="006847BE" w:rsidRPr="003047C8" w:rsidRDefault="006847BE" w:rsidP="006847BE">
      <w:pPr>
        <w:pStyle w:val="Heading1"/>
        <w:spacing w:before="1"/>
        <w:rPr>
          <w:b w:val="0"/>
        </w:rPr>
      </w:pPr>
      <w:r w:rsidRPr="003047C8">
        <w:rPr>
          <w:b w:val="0"/>
        </w:rPr>
        <w:t xml:space="preserve">Technologies Used: </w:t>
      </w:r>
    </w:p>
    <w:p w14:paraId="26362767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C#, Dot Net 6, Entity Framework, LINQ, Microservices, Azure Functions, Azure DevOps, Angular, SQL </w:t>
      </w:r>
    </w:p>
    <w:p w14:paraId="068A67A6" w14:textId="1F6D05BD" w:rsid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>Server, HTML5 and CSS.</w:t>
      </w:r>
    </w:p>
    <w:p w14:paraId="6320081F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t>Role and Responsibility</w:t>
      </w:r>
      <w:r w:rsidRPr="006847BE">
        <w:rPr>
          <w:b w:val="0"/>
        </w:rPr>
        <w:t xml:space="preserve">: </w:t>
      </w:r>
    </w:p>
    <w:p w14:paraId="5EE473C3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Developed, and maintained dynamic web applications using Dot Net 6, Web API, and C# with Angular. </w:t>
      </w:r>
    </w:p>
    <w:p w14:paraId="7D39EC42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Worked with Agile methodologies and participated in daily standups, sprint planning, and retrospectives. </w:t>
      </w:r>
    </w:p>
    <w:p w14:paraId="322999D0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Supported application deployment using CI/CD tools like Azure DevOps. </w:t>
      </w:r>
    </w:p>
    <w:p w14:paraId="7418CC08" w14:textId="77777777" w:rsidR="003047C8" w:rsidRDefault="003047C8" w:rsidP="006847BE">
      <w:pPr>
        <w:pStyle w:val="Heading1"/>
        <w:spacing w:before="1"/>
        <w:rPr>
          <w:b w:val="0"/>
        </w:rPr>
      </w:pPr>
    </w:p>
    <w:p w14:paraId="50CF4A25" w14:textId="77777777" w:rsidR="003047C8" w:rsidRDefault="003047C8" w:rsidP="006847BE">
      <w:pPr>
        <w:pStyle w:val="Heading1"/>
        <w:spacing w:before="1"/>
        <w:rPr>
          <w:b w:val="0"/>
        </w:rPr>
      </w:pPr>
      <w:r>
        <w:rPr>
          <w:b w:val="0"/>
        </w:rPr>
        <w:t>Project 2</w:t>
      </w:r>
    </w:p>
    <w:p w14:paraId="00FE8188" w14:textId="40F31290" w:rsidR="006847BE" w:rsidRPr="006847BE" w:rsidRDefault="003047C8" w:rsidP="006847BE">
      <w:pPr>
        <w:pStyle w:val="Heading1"/>
        <w:spacing w:before="1"/>
        <w:rPr>
          <w:b w:val="0"/>
        </w:rPr>
      </w:pPr>
      <w:r>
        <w:rPr>
          <w:b w:val="0"/>
        </w:rPr>
        <w:t>Duration:</w:t>
      </w:r>
      <w:r w:rsidR="006847BE" w:rsidRPr="006847BE">
        <w:rPr>
          <w:b w:val="0"/>
        </w:rPr>
        <w:t xml:space="preserve"> (Aug 2021 – Jan 2023) </w:t>
      </w:r>
    </w:p>
    <w:p w14:paraId="3EBBDE07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Project Description: (RASTREATOR) </w:t>
      </w:r>
    </w:p>
    <w:p w14:paraId="3C15E487" w14:textId="6AAB81A9" w:rsidR="006847BE" w:rsidRP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>RASTREATOR is the leading online insurance broker and comparison platform in Spain that helps</w:t>
      </w:r>
      <w:r w:rsidR="003047C8">
        <w:rPr>
          <w:b w:val="0"/>
        </w:rPr>
        <w:t xml:space="preserve"> </w:t>
      </w:r>
      <w:r w:rsidRPr="006847BE">
        <w:rPr>
          <w:b w:val="0"/>
        </w:rPr>
        <w:t xml:space="preserve">consumers quickly and easily compare all the insurers and offer free and impartial comparison tools. </w:t>
      </w:r>
    </w:p>
    <w:p w14:paraId="71D04B7E" w14:textId="77777777" w:rsidR="006847BE" w:rsidRPr="006847BE" w:rsidRDefault="006847BE" w:rsidP="006847BE">
      <w:pPr>
        <w:pStyle w:val="Heading1"/>
        <w:spacing w:before="1"/>
      </w:pPr>
      <w:r w:rsidRPr="006847BE">
        <w:t xml:space="preserve">Technologies Used: </w:t>
      </w:r>
    </w:p>
    <w:p w14:paraId="4F2DF49D" w14:textId="46165174" w:rsidR="006847BE" w:rsidRP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C#, Dot Net Core, Entity Framework, LINQ, Azure DevOps, Angular, SQL Server, HTML5 and CSS. </w:t>
      </w:r>
    </w:p>
    <w:p w14:paraId="4759881F" w14:textId="77777777" w:rsidR="006847BE" w:rsidRPr="006847BE" w:rsidRDefault="006847BE" w:rsidP="006847BE">
      <w:pPr>
        <w:pStyle w:val="Heading1"/>
        <w:spacing w:before="1"/>
      </w:pPr>
      <w:r w:rsidRPr="006847BE">
        <w:t xml:space="preserve">Role and Responsibility: </w:t>
      </w:r>
    </w:p>
    <w:p w14:paraId="50C7F5B6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Developed, and maintained dynamic web applications using Dot Net Core, Web API, and C# with Angular. </w:t>
      </w:r>
    </w:p>
    <w:p w14:paraId="222A28E7" w14:textId="4A1B7491" w:rsid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Worked with Agile methodologies and participated in daily standups, sprint planning, and retrospectives. </w:t>
      </w:r>
    </w:p>
    <w:p w14:paraId="1A53AD34" w14:textId="56F6FACA" w:rsidR="003047C8" w:rsidRPr="006847BE" w:rsidRDefault="003047C8" w:rsidP="006847BE">
      <w:pPr>
        <w:pStyle w:val="Heading1"/>
        <w:spacing w:before="1"/>
        <w:rPr>
          <w:b w:val="0"/>
        </w:rPr>
      </w:pPr>
      <w:r w:rsidRPr="003047C8">
        <w:rPr>
          <w:b w:val="0"/>
        </w:rPr>
        <w:t>Regularly participated in cross-functional sprint planning and retrospectives, providing technical input to enhance team collaboration and optimize development processes.</w:t>
      </w:r>
      <w:bookmarkStart w:id="0" w:name="_GoBack"/>
      <w:bookmarkEnd w:id="0"/>
    </w:p>
    <w:p w14:paraId="466FDAF8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Supported application deployment using CI/CD tools like Azure DevOps. </w:t>
      </w:r>
    </w:p>
    <w:p w14:paraId="018A7ACD" w14:textId="61316324" w:rsid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EXCELGENS CONSULTING PVT LTD (Sep 2020 – Aug 2021) </w:t>
      </w:r>
    </w:p>
    <w:p w14:paraId="6E477DE0" w14:textId="310E02B4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Project Description: (CELEVIDEO) </w:t>
      </w:r>
    </w:p>
    <w:p w14:paraId="47B4F6D5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CELEVIDEO operates the CELEVIDEO Marketplace through our website and app that lets fans book a </w:t>
      </w:r>
    </w:p>
    <w:p w14:paraId="046E17FC" w14:textId="77777777" w:rsidR="006847BE" w:rsidRPr="006847BE" w:rsidRDefault="006847BE" w:rsidP="006847BE">
      <w:pPr>
        <w:pStyle w:val="Heading1"/>
        <w:spacing w:before="1"/>
        <w:rPr>
          <w:b w:val="0"/>
        </w:rPr>
      </w:pPr>
      <w:proofErr w:type="gramStart"/>
      <w:r w:rsidRPr="006847BE">
        <w:rPr>
          <w:b w:val="0"/>
        </w:rPr>
        <w:t>personalized</w:t>
      </w:r>
      <w:proofErr w:type="gramEnd"/>
      <w:r w:rsidRPr="006847BE">
        <w:rPr>
          <w:b w:val="0"/>
        </w:rPr>
        <w:t xml:space="preserve"> video shout-out a CELEVIDEO video from their </w:t>
      </w:r>
      <w:proofErr w:type="spellStart"/>
      <w:r w:rsidRPr="006847BE">
        <w:rPr>
          <w:b w:val="0"/>
        </w:rPr>
        <w:t>favourite</w:t>
      </w:r>
      <w:proofErr w:type="spellEnd"/>
      <w:r w:rsidRPr="006847BE">
        <w:rPr>
          <w:b w:val="0"/>
        </w:rPr>
        <w:t xml:space="preserve"> talent. Our mission is to create the </w:t>
      </w:r>
    </w:p>
    <w:p w14:paraId="0E9AC06B" w14:textId="77777777" w:rsidR="006847BE" w:rsidRPr="006847BE" w:rsidRDefault="006847BE" w:rsidP="006847BE">
      <w:pPr>
        <w:pStyle w:val="Heading1"/>
        <w:spacing w:before="1"/>
        <w:rPr>
          <w:b w:val="0"/>
        </w:rPr>
      </w:pPr>
      <w:proofErr w:type="gramStart"/>
      <w:r w:rsidRPr="006847BE">
        <w:rPr>
          <w:b w:val="0"/>
        </w:rPr>
        <w:t>most</w:t>
      </w:r>
      <w:proofErr w:type="gramEnd"/>
      <w:r w:rsidRPr="006847BE">
        <w:rPr>
          <w:b w:val="0"/>
        </w:rPr>
        <w:t xml:space="preserve"> personalized and authentic fan experiences in the world. </w:t>
      </w:r>
    </w:p>
    <w:p w14:paraId="61D4803E" w14:textId="77777777" w:rsidR="006847BE" w:rsidRPr="006847BE" w:rsidRDefault="006847BE" w:rsidP="006847BE">
      <w:pPr>
        <w:pStyle w:val="Heading1"/>
        <w:spacing w:before="1"/>
      </w:pPr>
      <w:r w:rsidRPr="006847BE">
        <w:t xml:space="preserve">Technologies Used: </w:t>
      </w:r>
    </w:p>
    <w:p w14:paraId="643D3E18" w14:textId="49FEDD3D" w:rsidR="006847BE" w:rsidRP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C#, Dot Net Core, Entity Framework, LINQ, Azure DevOps, Angular, SQL Server, HTML5 and CSS. </w:t>
      </w:r>
    </w:p>
    <w:p w14:paraId="6F2C6611" w14:textId="77777777" w:rsidR="006847BE" w:rsidRPr="006847BE" w:rsidRDefault="006847BE" w:rsidP="006847BE">
      <w:pPr>
        <w:pStyle w:val="Heading1"/>
        <w:spacing w:before="1"/>
      </w:pPr>
      <w:r w:rsidRPr="006847BE">
        <w:t xml:space="preserve">Role and Responsibility: </w:t>
      </w:r>
    </w:p>
    <w:p w14:paraId="15547BE3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Developed, and maintained dynamic web applications using Dot Net core, Web API, and </w:t>
      </w:r>
      <w:r w:rsidRPr="006847BE">
        <w:rPr>
          <w:b w:val="0"/>
        </w:rPr>
        <w:lastRenderedPageBreak/>
        <w:t xml:space="preserve">C# with Angular. </w:t>
      </w:r>
    </w:p>
    <w:p w14:paraId="6521618B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Worked with Agile methodologies and participated in daily standups, sprint planning, and retrospectives. </w:t>
      </w:r>
    </w:p>
    <w:p w14:paraId="4CA80689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Supported application deployment using CI/CD tools like Azure DevOps. </w:t>
      </w:r>
    </w:p>
    <w:p w14:paraId="5D0AE543" w14:textId="77777777" w:rsidR="003047C8" w:rsidRDefault="003047C8" w:rsidP="006847BE">
      <w:pPr>
        <w:pStyle w:val="Heading1"/>
        <w:spacing w:before="1"/>
        <w:rPr>
          <w:b w:val="0"/>
        </w:rPr>
      </w:pPr>
    </w:p>
    <w:p w14:paraId="113316E8" w14:textId="77777777" w:rsidR="003047C8" w:rsidRDefault="003047C8" w:rsidP="006847BE">
      <w:pPr>
        <w:pStyle w:val="Heading1"/>
        <w:spacing w:before="1"/>
        <w:rPr>
          <w:b w:val="0"/>
        </w:rPr>
      </w:pPr>
      <w:r>
        <w:rPr>
          <w:b w:val="0"/>
        </w:rPr>
        <w:t>Project 4</w:t>
      </w:r>
    </w:p>
    <w:p w14:paraId="114D304F" w14:textId="0865A9D5" w:rsidR="006847BE" w:rsidRDefault="003047C8" w:rsidP="003047C8">
      <w:pPr>
        <w:pStyle w:val="Heading1"/>
        <w:spacing w:before="1"/>
        <w:rPr>
          <w:b w:val="0"/>
        </w:rPr>
      </w:pPr>
      <w:r>
        <w:rPr>
          <w:b w:val="0"/>
        </w:rPr>
        <w:t>Duration:</w:t>
      </w:r>
      <w:r w:rsidR="006847BE" w:rsidRPr="006847BE">
        <w:rPr>
          <w:b w:val="0"/>
        </w:rPr>
        <w:t xml:space="preserve"> (Aug 2019 – Sep 2020) </w:t>
      </w:r>
    </w:p>
    <w:p w14:paraId="1F6CF7B6" w14:textId="1C840F57" w:rsidR="006847BE" w:rsidRPr="006847BE" w:rsidRDefault="006847BE" w:rsidP="006847BE">
      <w:pPr>
        <w:pStyle w:val="Heading1"/>
        <w:spacing w:before="1"/>
      </w:pPr>
      <w:r w:rsidRPr="006847BE">
        <w:t>Project Description: (</w:t>
      </w:r>
      <w:proofErr w:type="spellStart"/>
      <w:r w:rsidRPr="006847BE">
        <w:t>Publique</w:t>
      </w:r>
      <w:proofErr w:type="spellEnd"/>
      <w:r w:rsidRPr="006847BE">
        <w:t xml:space="preserve">) </w:t>
      </w:r>
    </w:p>
    <w:p w14:paraId="1918DAAA" w14:textId="45D6AD6C" w:rsidR="006847BE" w:rsidRPr="006847BE" w:rsidRDefault="006847BE" w:rsidP="003047C8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It is a real estate website solution and mortgage marketing tool. </w:t>
      </w:r>
      <w:proofErr w:type="gramStart"/>
      <w:r w:rsidRPr="006847BE">
        <w:rPr>
          <w:b w:val="0"/>
        </w:rPr>
        <w:t>It is an online social broadcasting that</w:t>
      </w:r>
      <w:proofErr w:type="gramEnd"/>
      <w:r w:rsidRPr="006847BE">
        <w:rPr>
          <w:b w:val="0"/>
        </w:rPr>
        <w:t xml:space="preserve"> offers to post content on social media like Facebook, LinkedIn, and Twitter. It will take over your social media presence and fuel your social media channels with valuable information. </w:t>
      </w:r>
    </w:p>
    <w:p w14:paraId="69895BB6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Technologies Used: </w:t>
      </w:r>
    </w:p>
    <w:p w14:paraId="5590388C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C#, Dot Net Core, Entity Framework, LINQ, Azure DevOps, Angular, SQL Server, HTML5 and CSS. </w:t>
      </w:r>
    </w:p>
    <w:p w14:paraId="18D62E20" w14:textId="77777777" w:rsidR="006847BE" w:rsidRPr="006847BE" w:rsidRDefault="006847BE" w:rsidP="006847BE">
      <w:pPr>
        <w:pStyle w:val="Heading1"/>
        <w:spacing w:before="1"/>
      </w:pPr>
      <w:r w:rsidRPr="006847BE">
        <w:t xml:space="preserve">Role and Responsibility: </w:t>
      </w:r>
    </w:p>
    <w:p w14:paraId="6BB43E3D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Developed, and maintained dynamic web applications using Dot Net core, Web API, and C# with Angular. </w:t>
      </w:r>
    </w:p>
    <w:p w14:paraId="7CC4A856" w14:textId="12ED4F84" w:rsid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Worked with Agile methodologies and participated in daily standups, sprint planning, and retrospectives. </w:t>
      </w:r>
    </w:p>
    <w:p w14:paraId="35103493" w14:textId="2B251ECD" w:rsidR="003047C8" w:rsidRPr="006847BE" w:rsidRDefault="003047C8" w:rsidP="006847BE">
      <w:pPr>
        <w:pStyle w:val="Heading1"/>
        <w:spacing w:before="1"/>
        <w:rPr>
          <w:b w:val="0"/>
        </w:rPr>
      </w:pPr>
      <w:r w:rsidRPr="003047C8">
        <w:rPr>
          <w:b w:val="0"/>
        </w:rPr>
        <w:t>Worked closely with product, design, and operations teams to align development efforts with business requirements, ensuring timely delivery of solutions that met client expectations.</w:t>
      </w:r>
    </w:p>
    <w:p w14:paraId="1F7AE6F3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• Supported application deployment using CI/CD tools like Azure DevOps. </w:t>
      </w:r>
    </w:p>
    <w:p w14:paraId="29DFA896" w14:textId="5BB6BBD5" w:rsidR="003047C8" w:rsidRDefault="003047C8" w:rsidP="003047C8">
      <w:pPr>
        <w:pStyle w:val="Heading1"/>
        <w:spacing w:before="1"/>
        <w:ind w:left="0"/>
        <w:rPr>
          <w:b w:val="0"/>
        </w:rPr>
      </w:pPr>
    </w:p>
    <w:p w14:paraId="091EC7B0" w14:textId="0C50B69E" w:rsidR="003047C8" w:rsidRDefault="003047C8" w:rsidP="006847BE">
      <w:pPr>
        <w:pStyle w:val="Heading1"/>
        <w:spacing w:before="1"/>
        <w:rPr>
          <w:b w:val="0"/>
        </w:rPr>
      </w:pPr>
      <w:r>
        <w:rPr>
          <w:b w:val="0"/>
        </w:rPr>
        <w:t>Project 5</w:t>
      </w:r>
    </w:p>
    <w:p w14:paraId="0F7A95E1" w14:textId="6CD4A157" w:rsidR="003047C8" w:rsidRDefault="003047C8" w:rsidP="006847BE">
      <w:pPr>
        <w:pStyle w:val="Heading1"/>
        <w:spacing w:before="1"/>
        <w:rPr>
          <w:b w:val="0"/>
        </w:rPr>
      </w:pPr>
    </w:p>
    <w:p w14:paraId="343E872F" w14:textId="27B94B13" w:rsidR="003047C8" w:rsidRDefault="003047C8" w:rsidP="006847BE">
      <w:pPr>
        <w:pStyle w:val="Heading1"/>
        <w:spacing w:before="1"/>
        <w:rPr>
          <w:b w:val="0"/>
        </w:rPr>
      </w:pPr>
      <w:r w:rsidRPr="003047C8">
        <w:rPr>
          <w:b w:val="0"/>
        </w:rPr>
        <w:t>Microsoft Azure Optimization: Led the migration of legacy systems to Microsoft Azure, optimizing cloud infrastructure for cost savings and scalability. Utilized Azure Functions and Azure DevOps for continuous integration/continuous deployment (CI/CD) pipelines, significantly reducing deployment times and enhancing system reliability.</w:t>
      </w:r>
    </w:p>
    <w:p w14:paraId="0A81D306" w14:textId="31894CB8" w:rsidR="003047C8" w:rsidRDefault="003047C8" w:rsidP="006847BE">
      <w:pPr>
        <w:pStyle w:val="Heading1"/>
        <w:spacing w:before="1"/>
        <w:rPr>
          <w:b w:val="0"/>
        </w:rPr>
      </w:pPr>
    </w:p>
    <w:p w14:paraId="7B5109E1" w14:textId="36E6B578" w:rsidR="003047C8" w:rsidRDefault="003047C8" w:rsidP="006847BE">
      <w:pPr>
        <w:pStyle w:val="Heading1"/>
        <w:spacing w:before="1"/>
        <w:rPr>
          <w:b w:val="0"/>
        </w:rPr>
      </w:pPr>
      <w:r>
        <w:rPr>
          <w:b w:val="0"/>
        </w:rPr>
        <w:t xml:space="preserve">Project 6 </w:t>
      </w:r>
    </w:p>
    <w:p w14:paraId="4BCC94DC" w14:textId="027794B7" w:rsidR="003047C8" w:rsidRDefault="003047C8" w:rsidP="006847BE">
      <w:pPr>
        <w:pStyle w:val="Heading1"/>
        <w:spacing w:before="1"/>
        <w:rPr>
          <w:b w:val="0"/>
        </w:rPr>
      </w:pPr>
    </w:p>
    <w:p w14:paraId="4090ED53" w14:textId="77777777" w:rsidR="003047C8" w:rsidRDefault="003047C8" w:rsidP="006847BE">
      <w:pPr>
        <w:pStyle w:val="Heading1"/>
        <w:spacing w:before="1"/>
        <w:rPr>
          <w:b w:val="0"/>
        </w:rPr>
      </w:pPr>
    </w:p>
    <w:p w14:paraId="4B4449DB" w14:textId="77777777" w:rsidR="003047C8" w:rsidRDefault="003047C8" w:rsidP="006847BE">
      <w:pPr>
        <w:pStyle w:val="Heading1"/>
        <w:spacing w:before="1"/>
        <w:rPr>
          <w:b w:val="0"/>
        </w:rPr>
      </w:pPr>
    </w:p>
    <w:p w14:paraId="48FACDEC" w14:textId="594306E9" w:rsidR="006847BE" w:rsidRPr="006847BE" w:rsidRDefault="006847BE" w:rsidP="006847BE">
      <w:pPr>
        <w:pStyle w:val="Heading1"/>
        <w:spacing w:before="1"/>
      </w:pPr>
      <w:r w:rsidRPr="006847BE">
        <w:t xml:space="preserve">EDUCATION: </w:t>
      </w:r>
    </w:p>
    <w:p w14:paraId="58BAA1D0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June 2018 </w:t>
      </w:r>
    </w:p>
    <w:p w14:paraId="0ADE828E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Master of Computer Applications (MCA) | IMS Ghaziabad. </w:t>
      </w:r>
    </w:p>
    <w:p w14:paraId="15433AD6" w14:textId="7777777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June 2014 </w:t>
      </w:r>
    </w:p>
    <w:p w14:paraId="35FFC8D4" w14:textId="4F34CE87" w:rsidR="006847BE" w:rsidRPr="006847BE" w:rsidRDefault="006847BE" w:rsidP="006847BE">
      <w:pPr>
        <w:pStyle w:val="Heading1"/>
        <w:spacing w:before="1"/>
        <w:rPr>
          <w:b w:val="0"/>
        </w:rPr>
      </w:pPr>
      <w:r w:rsidRPr="006847BE">
        <w:rPr>
          <w:b w:val="0"/>
        </w:rPr>
        <w:t xml:space="preserve">Bachelor of Science in Mathematics (BSc.) | M.J.P. </w:t>
      </w:r>
      <w:proofErr w:type="spellStart"/>
      <w:r w:rsidRPr="006847BE">
        <w:rPr>
          <w:b w:val="0"/>
        </w:rPr>
        <w:t>Rohilkhand</w:t>
      </w:r>
      <w:proofErr w:type="spellEnd"/>
      <w:r w:rsidRPr="006847BE">
        <w:rPr>
          <w:b w:val="0"/>
        </w:rPr>
        <w:t xml:space="preserve"> University, Bareilly</w:t>
      </w:r>
    </w:p>
    <w:sectPr w:rsidR="006847BE" w:rsidRPr="006847BE" w:rsidSect="00C175A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8ED3B8" w14:textId="77777777" w:rsidR="002F2413" w:rsidRDefault="002F2413" w:rsidP="00CD75E5">
      <w:r>
        <w:separator/>
      </w:r>
    </w:p>
  </w:endnote>
  <w:endnote w:type="continuationSeparator" w:id="0">
    <w:p w14:paraId="4F67B92C" w14:textId="77777777" w:rsidR="002F2413" w:rsidRDefault="002F2413" w:rsidP="00CD7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Telegraf">
    <w:altName w:val="Courier New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92ED2" w14:textId="77777777" w:rsidR="00C175AC" w:rsidRPr="00C175AC" w:rsidRDefault="00C175AC">
    <w:pPr>
      <w:pStyle w:val="Footer"/>
      <w:rPr>
        <w:rFonts w:ascii="Telegraf" w:hAnsi="Telegraf"/>
        <w:color w:val="767171" w:themeColor="background2" w:themeShade="80"/>
      </w:rPr>
    </w:pPr>
    <w:r w:rsidRPr="00C175AC">
      <w:rPr>
        <w:rFonts w:ascii="Telegraf" w:hAnsi="Telegraf"/>
        <w:noProof/>
        <w:color w:val="767171" w:themeColor="background2" w:themeShade="80"/>
        <w:lang w:eastAsia="en-IN"/>
      </w:rPr>
      <w:drawing>
        <wp:anchor distT="0" distB="0" distL="114300" distR="114300" simplePos="0" relativeHeight="251658240" behindDoc="0" locked="0" layoutInCell="1" allowOverlap="1" wp14:anchorId="541644DE" wp14:editId="755CD64E">
          <wp:simplePos x="0" y="0"/>
          <wp:positionH relativeFrom="column">
            <wp:posOffset>3762685</wp:posOffset>
          </wp:positionH>
          <wp:positionV relativeFrom="paragraph">
            <wp:posOffset>-341630</wp:posOffset>
          </wp:positionV>
          <wp:extent cx="2188941" cy="875577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8941" cy="8755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75AC">
      <w:rPr>
        <w:rFonts w:ascii="Telegraf" w:hAnsi="Telegraf"/>
        <w:color w:val="767171" w:themeColor="background2" w:themeShade="80"/>
      </w:rPr>
      <w:t>LiveD365.com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4208CB" w14:textId="77777777" w:rsidR="002F2413" w:rsidRDefault="002F2413" w:rsidP="00CD75E5">
      <w:r>
        <w:separator/>
      </w:r>
    </w:p>
  </w:footnote>
  <w:footnote w:type="continuationSeparator" w:id="0">
    <w:p w14:paraId="71300CCB" w14:textId="77777777" w:rsidR="002F2413" w:rsidRDefault="002F2413" w:rsidP="00CD7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D54D1D" w14:textId="77777777" w:rsidR="001A085A" w:rsidRPr="001A085A" w:rsidRDefault="001A085A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229A"/>
    <w:multiLevelType w:val="hybridMultilevel"/>
    <w:tmpl w:val="5BAC629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4B29823"/>
    <w:multiLevelType w:val="hybridMultilevel"/>
    <w:tmpl w:val="62B2D018"/>
    <w:lvl w:ilvl="0" w:tplc="B434A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28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AC3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23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25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04C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C63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C4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0C8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CDA1"/>
    <w:multiLevelType w:val="hybridMultilevel"/>
    <w:tmpl w:val="53DEE9A0"/>
    <w:lvl w:ilvl="0" w:tplc="49C8F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0E0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02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B46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20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24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02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8B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0B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24588"/>
    <w:multiLevelType w:val="hybridMultilevel"/>
    <w:tmpl w:val="5B369F16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664413F"/>
    <w:multiLevelType w:val="hybridMultilevel"/>
    <w:tmpl w:val="81B8E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2146B"/>
    <w:multiLevelType w:val="hybridMultilevel"/>
    <w:tmpl w:val="0F440FF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17C05E02"/>
    <w:multiLevelType w:val="hybridMultilevel"/>
    <w:tmpl w:val="6B04F74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D1143E7"/>
    <w:multiLevelType w:val="hybridMultilevel"/>
    <w:tmpl w:val="95569F50"/>
    <w:lvl w:ilvl="0" w:tplc="2C401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8E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D21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705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727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6E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207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4E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B81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45F11"/>
    <w:multiLevelType w:val="hybridMultilevel"/>
    <w:tmpl w:val="BAA85F26"/>
    <w:lvl w:ilvl="0" w:tplc="9AC05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00D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80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A4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46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AD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0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CB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220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72109"/>
    <w:multiLevelType w:val="hybridMultilevel"/>
    <w:tmpl w:val="1EF03ED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28173B71"/>
    <w:multiLevelType w:val="hybridMultilevel"/>
    <w:tmpl w:val="58785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93602"/>
    <w:multiLevelType w:val="hybridMultilevel"/>
    <w:tmpl w:val="6B6A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9411E"/>
    <w:multiLevelType w:val="hybridMultilevel"/>
    <w:tmpl w:val="DAA0C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8741D"/>
    <w:multiLevelType w:val="hybridMultilevel"/>
    <w:tmpl w:val="A5C8911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3F6ED0DA"/>
    <w:multiLevelType w:val="hybridMultilevel"/>
    <w:tmpl w:val="863C142A"/>
    <w:lvl w:ilvl="0" w:tplc="E5F48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EEE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8E7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8A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2E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83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E3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DA1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A1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F7BF3"/>
    <w:multiLevelType w:val="hybridMultilevel"/>
    <w:tmpl w:val="CCA2E40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467A04A4"/>
    <w:multiLevelType w:val="hybridMultilevel"/>
    <w:tmpl w:val="744C268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69663078"/>
    <w:multiLevelType w:val="hybridMultilevel"/>
    <w:tmpl w:val="A9C8FE44"/>
    <w:lvl w:ilvl="0" w:tplc="33EE7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E0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07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2A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C9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68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06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2E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A8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F7692"/>
    <w:multiLevelType w:val="hybridMultilevel"/>
    <w:tmpl w:val="11C06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B6AE3"/>
    <w:multiLevelType w:val="hybridMultilevel"/>
    <w:tmpl w:val="760058E8"/>
    <w:lvl w:ilvl="0" w:tplc="1076B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46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04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2F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C1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82D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AD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887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81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EF6904"/>
    <w:multiLevelType w:val="hybridMultilevel"/>
    <w:tmpl w:val="22CC4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DA752"/>
    <w:multiLevelType w:val="hybridMultilevel"/>
    <w:tmpl w:val="A23EAAE8"/>
    <w:lvl w:ilvl="0" w:tplc="01D47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264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A6A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EB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6B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C52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60A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A6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44B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5401E1"/>
    <w:multiLevelType w:val="hybridMultilevel"/>
    <w:tmpl w:val="917841D6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3" w15:restartNumberingAfterBreak="0">
    <w:nsid w:val="7B1076D1"/>
    <w:multiLevelType w:val="hybridMultilevel"/>
    <w:tmpl w:val="3CE22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C60C5"/>
    <w:multiLevelType w:val="hybridMultilevel"/>
    <w:tmpl w:val="CF0EDDF8"/>
    <w:lvl w:ilvl="0" w:tplc="1A9E7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E2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4C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47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48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4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89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E5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487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21"/>
  </w:num>
  <w:num w:numId="4">
    <w:abstractNumId w:val="24"/>
  </w:num>
  <w:num w:numId="5">
    <w:abstractNumId w:val="2"/>
  </w:num>
  <w:num w:numId="6">
    <w:abstractNumId w:val="8"/>
  </w:num>
  <w:num w:numId="7">
    <w:abstractNumId w:val="14"/>
  </w:num>
  <w:num w:numId="8">
    <w:abstractNumId w:val="19"/>
  </w:num>
  <w:num w:numId="9">
    <w:abstractNumId w:val="7"/>
  </w:num>
  <w:num w:numId="10">
    <w:abstractNumId w:val="20"/>
  </w:num>
  <w:num w:numId="11">
    <w:abstractNumId w:val="23"/>
  </w:num>
  <w:num w:numId="12">
    <w:abstractNumId w:val="10"/>
  </w:num>
  <w:num w:numId="13">
    <w:abstractNumId w:val="4"/>
  </w:num>
  <w:num w:numId="14">
    <w:abstractNumId w:val="11"/>
  </w:num>
  <w:num w:numId="15">
    <w:abstractNumId w:val="12"/>
  </w:num>
  <w:num w:numId="16">
    <w:abstractNumId w:val="6"/>
  </w:num>
  <w:num w:numId="17">
    <w:abstractNumId w:val="16"/>
  </w:num>
  <w:num w:numId="18">
    <w:abstractNumId w:val="5"/>
  </w:num>
  <w:num w:numId="19">
    <w:abstractNumId w:val="3"/>
  </w:num>
  <w:num w:numId="20">
    <w:abstractNumId w:val="22"/>
  </w:num>
  <w:num w:numId="21">
    <w:abstractNumId w:val="9"/>
  </w:num>
  <w:num w:numId="22">
    <w:abstractNumId w:val="18"/>
  </w:num>
  <w:num w:numId="23">
    <w:abstractNumId w:val="0"/>
  </w:num>
  <w:num w:numId="24">
    <w:abstractNumId w:val="13"/>
  </w:num>
  <w:num w:numId="25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76"/>
    <w:rsid w:val="000253D3"/>
    <w:rsid w:val="00085C73"/>
    <w:rsid w:val="00122BC2"/>
    <w:rsid w:val="00135BEF"/>
    <w:rsid w:val="00147973"/>
    <w:rsid w:val="00154F04"/>
    <w:rsid w:val="001648E7"/>
    <w:rsid w:val="00193136"/>
    <w:rsid w:val="001A085A"/>
    <w:rsid w:val="001C56B3"/>
    <w:rsid w:val="001F6DF4"/>
    <w:rsid w:val="002376B4"/>
    <w:rsid w:val="002463B7"/>
    <w:rsid w:val="00246D13"/>
    <w:rsid w:val="002523DF"/>
    <w:rsid w:val="00260552"/>
    <w:rsid w:val="00274900"/>
    <w:rsid w:val="002A503C"/>
    <w:rsid w:val="002F2413"/>
    <w:rsid w:val="003047C8"/>
    <w:rsid w:val="00326A4F"/>
    <w:rsid w:val="00327FD6"/>
    <w:rsid w:val="00380B30"/>
    <w:rsid w:val="003942C2"/>
    <w:rsid w:val="003D597D"/>
    <w:rsid w:val="00465652"/>
    <w:rsid w:val="0048767D"/>
    <w:rsid w:val="004B3120"/>
    <w:rsid w:val="004C3009"/>
    <w:rsid w:val="00524C3E"/>
    <w:rsid w:val="0052755D"/>
    <w:rsid w:val="00535D29"/>
    <w:rsid w:val="0054165E"/>
    <w:rsid w:val="00563902"/>
    <w:rsid w:val="005C082B"/>
    <w:rsid w:val="005F4B7D"/>
    <w:rsid w:val="005F7C0C"/>
    <w:rsid w:val="00641EA8"/>
    <w:rsid w:val="006847BE"/>
    <w:rsid w:val="006D0A67"/>
    <w:rsid w:val="006D65EF"/>
    <w:rsid w:val="006E2EA6"/>
    <w:rsid w:val="006E3827"/>
    <w:rsid w:val="007200AC"/>
    <w:rsid w:val="00757482"/>
    <w:rsid w:val="007D11C0"/>
    <w:rsid w:val="007F0F9D"/>
    <w:rsid w:val="00827801"/>
    <w:rsid w:val="00840491"/>
    <w:rsid w:val="0084466C"/>
    <w:rsid w:val="00847216"/>
    <w:rsid w:val="0089A8BA"/>
    <w:rsid w:val="008B10E0"/>
    <w:rsid w:val="008B7A4B"/>
    <w:rsid w:val="008E47F8"/>
    <w:rsid w:val="00926A70"/>
    <w:rsid w:val="00927A82"/>
    <w:rsid w:val="009454BC"/>
    <w:rsid w:val="009B0078"/>
    <w:rsid w:val="009B5653"/>
    <w:rsid w:val="009DF692"/>
    <w:rsid w:val="00A3684A"/>
    <w:rsid w:val="00A70415"/>
    <w:rsid w:val="00AB461B"/>
    <w:rsid w:val="00AB4A63"/>
    <w:rsid w:val="00AD1A9A"/>
    <w:rsid w:val="00AD342D"/>
    <w:rsid w:val="00AD58D0"/>
    <w:rsid w:val="00B414B6"/>
    <w:rsid w:val="00C175AC"/>
    <w:rsid w:val="00C5337A"/>
    <w:rsid w:val="00C554C5"/>
    <w:rsid w:val="00C76B54"/>
    <w:rsid w:val="00CC74D3"/>
    <w:rsid w:val="00CD1F22"/>
    <w:rsid w:val="00CD6E5A"/>
    <w:rsid w:val="00CD75E5"/>
    <w:rsid w:val="00CE4C76"/>
    <w:rsid w:val="00D02C0B"/>
    <w:rsid w:val="00D43B40"/>
    <w:rsid w:val="00D70CC4"/>
    <w:rsid w:val="00DD7890"/>
    <w:rsid w:val="00E14ED7"/>
    <w:rsid w:val="00E97CB5"/>
    <w:rsid w:val="00EE1A38"/>
    <w:rsid w:val="00EF1970"/>
    <w:rsid w:val="00F80B9F"/>
    <w:rsid w:val="00F92635"/>
    <w:rsid w:val="00FB53B8"/>
    <w:rsid w:val="00FE02B0"/>
    <w:rsid w:val="00FF0DFA"/>
    <w:rsid w:val="014DE3C3"/>
    <w:rsid w:val="015C195C"/>
    <w:rsid w:val="03D28453"/>
    <w:rsid w:val="0437279B"/>
    <w:rsid w:val="04714470"/>
    <w:rsid w:val="055D19DD"/>
    <w:rsid w:val="062F8A7F"/>
    <w:rsid w:val="0BA31AC1"/>
    <w:rsid w:val="0D7763C3"/>
    <w:rsid w:val="0D796699"/>
    <w:rsid w:val="0F15ECF8"/>
    <w:rsid w:val="0F30C7CF"/>
    <w:rsid w:val="0FD66CC5"/>
    <w:rsid w:val="1116B659"/>
    <w:rsid w:val="123B9CE5"/>
    <w:rsid w:val="12686891"/>
    <w:rsid w:val="158C6604"/>
    <w:rsid w:val="1645AE49"/>
    <w:rsid w:val="16A98CFB"/>
    <w:rsid w:val="18BC1940"/>
    <w:rsid w:val="1A3CBE6E"/>
    <w:rsid w:val="1A5FD727"/>
    <w:rsid w:val="1B191F6C"/>
    <w:rsid w:val="1BE27F2B"/>
    <w:rsid w:val="1DC0E996"/>
    <w:rsid w:val="20BDDDD4"/>
    <w:rsid w:val="232C5B45"/>
    <w:rsid w:val="234583A2"/>
    <w:rsid w:val="2807B9EE"/>
    <w:rsid w:val="2AAC7895"/>
    <w:rsid w:val="2C09DDCC"/>
    <w:rsid w:val="2C3C6636"/>
    <w:rsid w:val="2CD33D8B"/>
    <w:rsid w:val="2F62D0DF"/>
    <w:rsid w:val="31AE9C34"/>
    <w:rsid w:val="33D4FF20"/>
    <w:rsid w:val="34924386"/>
    <w:rsid w:val="373B559C"/>
    <w:rsid w:val="39C563E2"/>
    <w:rsid w:val="3B4D90F4"/>
    <w:rsid w:val="3DAA9720"/>
    <w:rsid w:val="40210217"/>
    <w:rsid w:val="407E8095"/>
    <w:rsid w:val="40EA2568"/>
    <w:rsid w:val="40FB2B10"/>
    <w:rsid w:val="41BCD278"/>
    <w:rsid w:val="4377D66A"/>
    <w:rsid w:val="44323DD1"/>
    <w:rsid w:val="44FC60C0"/>
    <w:rsid w:val="4927C475"/>
    <w:rsid w:val="49C7E45D"/>
    <w:rsid w:val="4B63B4BE"/>
    <w:rsid w:val="5071A08F"/>
    <w:rsid w:val="51F8BA9D"/>
    <w:rsid w:val="546DDA56"/>
    <w:rsid w:val="576F8AB6"/>
    <w:rsid w:val="5788EF81"/>
    <w:rsid w:val="584A254C"/>
    <w:rsid w:val="5A10954F"/>
    <w:rsid w:val="5AD9B8A0"/>
    <w:rsid w:val="5B5A8B1A"/>
    <w:rsid w:val="5D44AA3C"/>
    <w:rsid w:val="5D483611"/>
    <w:rsid w:val="5EB1794A"/>
    <w:rsid w:val="5F82C68F"/>
    <w:rsid w:val="60667208"/>
    <w:rsid w:val="61F10792"/>
    <w:rsid w:val="62DF4577"/>
    <w:rsid w:val="62EC5274"/>
    <w:rsid w:val="6384EA6D"/>
    <w:rsid w:val="638CD7F3"/>
    <w:rsid w:val="63DEAA05"/>
    <w:rsid w:val="66BC8B2F"/>
    <w:rsid w:val="68DA8EB9"/>
    <w:rsid w:val="6929A8D5"/>
    <w:rsid w:val="69FC1977"/>
    <w:rsid w:val="6B0407C4"/>
    <w:rsid w:val="6B998783"/>
    <w:rsid w:val="6ECF8A9A"/>
    <w:rsid w:val="6F261975"/>
    <w:rsid w:val="71E080EB"/>
    <w:rsid w:val="72072B5C"/>
    <w:rsid w:val="73ABEFFA"/>
    <w:rsid w:val="753ECC1E"/>
    <w:rsid w:val="761966B4"/>
    <w:rsid w:val="7894F97F"/>
    <w:rsid w:val="7ABE3082"/>
    <w:rsid w:val="7BCF5FF3"/>
    <w:rsid w:val="7CBB3560"/>
    <w:rsid w:val="7E663DC2"/>
    <w:rsid w:val="7EEDD858"/>
    <w:rsid w:val="7F12B67E"/>
    <w:rsid w:val="7F42D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663284"/>
  <w15:chartTrackingRefBased/>
  <w15:docId w15:val="{D414F173-F306-4740-87FC-A7B26C28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65E"/>
  </w:style>
  <w:style w:type="paragraph" w:styleId="Heading1">
    <w:name w:val="heading 1"/>
    <w:basedOn w:val="Normal"/>
    <w:link w:val="Heading1Char"/>
    <w:uiPriority w:val="1"/>
    <w:qFormat/>
    <w:rsid w:val="00524C3E"/>
    <w:pPr>
      <w:widowControl w:val="0"/>
      <w:autoSpaceDE w:val="0"/>
      <w:autoSpaceDN w:val="0"/>
      <w:ind w:left="100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75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5E5"/>
  </w:style>
  <w:style w:type="paragraph" w:styleId="Footer">
    <w:name w:val="footer"/>
    <w:basedOn w:val="Normal"/>
    <w:link w:val="FooterChar"/>
    <w:uiPriority w:val="99"/>
    <w:unhideWhenUsed/>
    <w:rsid w:val="00CD75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5E5"/>
  </w:style>
  <w:style w:type="character" w:customStyle="1" w:styleId="oypena">
    <w:name w:val="oypena"/>
    <w:basedOn w:val="DefaultParagraphFont"/>
    <w:rsid w:val="00CD75E5"/>
  </w:style>
  <w:style w:type="paragraph" w:customStyle="1" w:styleId="cvgsua">
    <w:name w:val="cvgsua"/>
    <w:basedOn w:val="Normal"/>
    <w:rsid w:val="00CD75E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200A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200AC"/>
    <w:rPr>
      <w:b/>
      <w:bCs/>
    </w:rPr>
  </w:style>
  <w:style w:type="paragraph" w:styleId="ListParagraph">
    <w:name w:val="List Paragraph"/>
    <w:basedOn w:val="Normal"/>
    <w:uiPriority w:val="34"/>
    <w:qFormat/>
    <w:rsid w:val="00CE4C7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D11C0"/>
    <w:pPr>
      <w:widowControl w:val="0"/>
      <w:autoSpaceDE w:val="0"/>
      <w:autoSpaceDN w:val="0"/>
      <w:ind w:left="107"/>
    </w:pPr>
    <w:rPr>
      <w:rFonts w:ascii="Carlito" w:eastAsia="Carlito" w:hAnsi="Carlito" w:cs="Carlito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524C3E"/>
    <w:rPr>
      <w:rFonts w:ascii="Times New Roman" w:eastAsia="Times New Roman" w:hAnsi="Times New Roman" w:cs="Times New Roman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62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92467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72210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29359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415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69436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619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904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5593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5778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080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6028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8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8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051606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112667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13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96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059615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8863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840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5958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440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3663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706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5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gikentro\OneDrive%20-%20Digikentro\Digikentro%20HR\LiveD%20HR\Resume\Pradeep%20Kuma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911378-8f8a-4860-a278-baf3fb617b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C243E8BD11AD4CAC40A95B6C9374E0" ma:contentTypeVersion="14" ma:contentTypeDescription="Create a new document." ma:contentTypeScope="" ma:versionID="408dbe98a3a6ecf1f7b5587f235b35ac">
  <xsd:schema xmlns:xsd="http://www.w3.org/2001/XMLSchema" xmlns:xs="http://www.w3.org/2001/XMLSchema" xmlns:p="http://schemas.microsoft.com/office/2006/metadata/properties" xmlns:ns3="47911378-8f8a-4860-a278-baf3fb617b1e" xmlns:ns4="c1ebf923-4db7-40b3-b2eb-29bcee284f88" targetNamespace="http://schemas.microsoft.com/office/2006/metadata/properties" ma:root="true" ma:fieldsID="0032f3f1f3006352de8d1d7313a33797" ns3:_="" ns4:_="">
    <xsd:import namespace="47911378-8f8a-4860-a278-baf3fb617b1e"/>
    <xsd:import namespace="c1ebf923-4db7-40b3-b2eb-29bcee284f8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11378-8f8a-4860-a278-baf3fb617b1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bf923-4db7-40b3-b2eb-29bcee284f8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5DC0EC-F35F-4A3B-ABFC-0FDC75A8E505}">
  <ds:schemaRefs>
    <ds:schemaRef ds:uri="http://schemas.microsoft.com/office/2006/metadata/properties"/>
    <ds:schemaRef ds:uri="http://schemas.microsoft.com/office/infopath/2007/PartnerControls"/>
    <ds:schemaRef ds:uri="47911378-8f8a-4860-a278-baf3fb617b1e"/>
  </ds:schemaRefs>
</ds:datastoreItem>
</file>

<file path=customXml/itemProps2.xml><?xml version="1.0" encoding="utf-8"?>
<ds:datastoreItem xmlns:ds="http://schemas.openxmlformats.org/officeDocument/2006/customXml" ds:itemID="{E4701F84-574B-4520-A7E1-945ECBE43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911378-8f8a-4860-a278-baf3fb617b1e"/>
    <ds:schemaRef ds:uri="c1ebf923-4db7-40b3-b2eb-29bcee284f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4F4164-3F8A-41C5-860F-21C4840A6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972E47-7D7C-40C1-8045-650661D04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Pradeep Kumar</Template>
  <TotalTime>0</TotalTime>
  <Pages>4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Digikentro</dc:creator>
  <cp:keywords/>
  <dc:description/>
  <cp:lastModifiedBy>Anshul Pandya</cp:lastModifiedBy>
  <cp:revision>2</cp:revision>
  <cp:lastPrinted>2023-12-07T10:55:00Z</cp:lastPrinted>
  <dcterms:created xsi:type="dcterms:W3CDTF">2025-03-27T11:17:00Z</dcterms:created>
  <dcterms:modified xsi:type="dcterms:W3CDTF">2025-03-27T11:17:00Z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b523c4cd-5920-4d92-8a05-fa6aaf4efd8d</vt:lpwstr>
  </property>
  <property fmtid="{D5CDD505-2E9C-101B-9397-08002B2CF9AE}" pid="3" name="ContentTypeId">
    <vt:lpwstr>0x010100D3C243E8BD11AD4CAC40A95B6C9374E0</vt:lpwstr>
  </property>
</Properties>
</file>